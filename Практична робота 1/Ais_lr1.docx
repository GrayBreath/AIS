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06B" w:rsidRDefault="00642BE2" w:rsidP="00552CBC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Лабораторна робота №1</w:t>
      </w:r>
    </w:p>
    <w:p w:rsidR="00B06CCA" w:rsidRPr="00F97DEF" w:rsidRDefault="00B06CCA" w:rsidP="00552CBC">
      <w:pPr>
        <w:jc w:val="center"/>
        <w:rPr>
          <w:b/>
          <w:sz w:val="32"/>
          <w:szCs w:val="32"/>
          <w:lang w:val="uk-UA"/>
        </w:rPr>
      </w:pPr>
    </w:p>
    <w:p w:rsidR="0082006B" w:rsidRPr="00A075AF" w:rsidRDefault="0082006B" w:rsidP="00642BE2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A075AF">
        <w:rPr>
          <w:b/>
          <w:sz w:val="32"/>
          <w:szCs w:val="32"/>
          <w:lang w:val="uk-UA"/>
        </w:rPr>
        <w:t>Тема:</w:t>
      </w:r>
      <w:r w:rsidRPr="00A075AF">
        <w:rPr>
          <w:sz w:val="32"/>
          <w:szCs w:val="32"/>
          <w:lang w:val="uk-UA"/>
        </w:rPr>
        <w:t xml:space="preserve"> </w:t>
      </w:r>
      <w:r w:rsidR="0024466E">
        <w:rPr>
          <w:sz w:val="28"/>
          <w:szCs w:val="28"/>
          <w:lang w:val="uk-UA"/>
        </w:rPr>
        <w:t>розгляд підсистем, які містяться у програмі 1С:Підприємство</w:t>
      </w:r>
      <w:r w:rsidRPr="00A075AF">
        <w:rPr>
          <w:sz w:val="28"/>
          <w:szCs w:val="28"/>
          <w:lang w:val="uk-UA"/>
        </w:rPr>
        <w:t>.</w:t>
      </w:r>
      <w:r w:rsidR="0024466E">
        <w:rPr>
          <w:sz w:val="28"/>
          <w:szCs w:val="28"/>
          <w:lang w:val="uk-UA"/>
        </w:rPr>
        <w:t xml:space="preserve"> Створення різного типу довідників у програмі 1С:Підприємство.</w:t>
      </w:r>
    </w:p>
    <w:p w:rsidR="0082006B" w:rsidRPr="00A075AF" w:rsidRDefault="0082006B" w:rsidP="00642BE2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A075AF">
        <w:rPr>
          <w:b/>
          <w:sz w:val="32"/>
          <w:szCs w:val="32"/>
          <w:lang w:val="uk-UA"/>
        </w:rPr>
        <w:t>Мета:</w:t>
      </w:r>
      <w:r w:rsidRPr="00A075AF">
        <w:rPr>
          <w:sz w:val="32"/>
          <w:szCs w:val="32"/>
          <w:lang w:val="uk-UA"/>
        </w:rPr>
        <w:t xml:space="preserve"> </w:t>
      </w:r>
      <w:r w:rsidR="0024466E">
        <w:rPr>
          <w:sz w:val="28"/>
          <w:szCs w:val="28"/>
          <w:lang w:val="uk-UA"/>
        </w:rPr>
        <w:t>ознайомитись з об’єктом конфігурації Підсистема, як основною декларативного опису інтерфейсу 1С:Підприємство 8</w:t>
      </w:r>
      <w:r w:rsidRPr="00A075AF">
        <w:rPr>
          <w:sz w:val="28"/>
          <w:szCs w:val="28"/>
          <w:lang w:val="uk-UA"/>
        </w:rPr>
        <w:t>.</w:t>
      </w:r>
      <w:r w:rsidR="0024466E">
        <w:rPr>
          <w:sz w:val="28"/>
          <w:szCs w:val="28"/>
          <w:lang w:val="uk-UA"/>
        </w:rPr>
        <w:t>2. Навчитися створювати декілька підсистем, що визначають логічну структуру прикладного рішення, налаштовувати їх зовнішній вигляд і порядок їх слідування в інтерфейсі прикладного рішення. Ознайомитись та навчитися заповнювати довідники різного типу, що містяться у програмі.</w:t>
      </w:r>
    </w:p>
    <w:p w:rsidR="0024466E" w:rsidRDefault="0082006B" w:rsidP="0024466E">
      <w:pPr>
        <w:spacing w:line="276" w:lineRule="auto"/>
        <w:rPr>
          <w:b/>
          <w:sz w:val="32"/>
          <w:szCs w:val="28"/>
          <w:lang w:val="uk-UA"/>
        </w:rPr>
      </w:pPr>
      <w:r w:rsidRPr="00552CBC">
        <w:rPr>
          <w:b/>
          <w:sz w:val="32"/>
          <w:szCs w:val="28"/>
          <w:lang w:val="uk-UA"/>
        </w:rPr>
        <w:t>Завдання:</w:t>
      </w:r>
      <w:r>
        <w:rPr>
          <w:b/>
          <w:sz w:val="32"/>
          <w:szCs w:val="28"/>
          <w:lang w:val="uk-UA"/>
        </w:rPr>
        <w:t xml:space="preserve"> </w:t>
      </w:r>
    </w:p>
    <w:p w:rsidR="0024466E" w:rsidRDefault="0024466E" w:rsidP="0024466E">
      <w:pPr>
        <w:pStyle w:val="ac"/>
        <w:numPr>
          <w:ilvl w:val="0"/>
          <w:numId w:val="9"/>
        </w:numPr>
        <w:spacing w:line="276" w:lineRule="auto"/>
        <w:rPr>
          <w:szCs w:val="28"/>
          <w:lang w:val="uk-UA"/>
        </w:rPr>
      </w:pPr>
      <w:r>
        <w:rPr>
          <w:szCs w:val="28"/>
          <w:lang w:val="uk-UA"/>
        </w:rPr>
        <w:t>Створити конфігурацію, дати їй назву.</w:t>
      </w:r>
    </w:p>
    <w:p w:rsidR="0024466E" w:rsidRDefault="0024466E" w:rsidP="0024466E">
      <w:pPr>
        <w:pStyle w:val="ac"/>
        <w:numPr>
          <w:ilvl w:val="0"/>
          <w:numId w:val="9"/>
        </w:numPr>
        <w:spacing w:line="276" w:lineRule="auto"/>
        <w:rPr>
          <w:szCs w:val="28"/>
          <w:lang w:val="uk-UA"/>
        </w:rPr>
      </w:pPr>
      <w:r>
        <w:rPr>
          <w:szCs w:val="28"/>
          <w:lang w:val="uk-UA"/>
        </w:rPr>
        <w:t xml:space="preserve">Створити в конфігурації п’ять нових об’єктів конфігурації підсистема, які будуть мати </w:t>
      </w:r>
      <w:proofErr w:type="spellStart"/>
      <w:r>
        <w:rPr>
          <w:szCs w:val="28"/>
          <w:lang w:val="uk-UA"/>
        </w:rPr>
        <w:t>нахви</w:t>
      </w:r>
      <w:proofErr w:type="spellEnd"/>
      <w:r>
        <w:rPr>
          <w:szCs w:val="28"/>
          <w:lang w:val="uk-UA"/>
        </w:rPr>
        <w:t xml:space="preserve">: Бухгалтерія, </w:t>
      </w:r>
      <w:proofErr w:type="spellStart"/>
      <w:r>
        <w:rPr>
          <w:szCs w:val="28"/>
          <w:lang w:val="uk-UA"/>
        </w:rPr>
        <w:t>РозрахунокЗарплати</w:t>
      </w:r>
      <w:proofErr w:type="spellEnd"/>
      <w:r>
        <w:rPr>
          <w:szCs w:val="28"/>
          <w:lang w:val="uk-UA"/>
        </w:rPr>
        <w:t xml:space="preserve">, </w:t>
      </w:r>
      <w:proofErr w:type="spellStart"/>
      <w:r>
        <w:rPr>
          <w:szCs w:val="28"/>
          <w:lang w:val="uk-UA"/>
        </w:rPr>
        <w:t>ОблікМатеріалів</w:t>
      </w:r>
      <w:proofErr w:type="spellEnd"/>
      <w:r>
        <w:rPr>
          <w:szCs w:val="28"/>
          <w:lang w:val="uk-UA"/>
        </w:rPr>
        <w:t xml:space="preserve">, </w:t>
      </w:r>
      <w:proofErr w:type="spellStart"/>
      <w:r>
        <w:rPr>
          <w:szCs w:val="28"/>
          <w:lang w:val="uk-UA"/>
        </w:rPr>
        <w:t>НаданняПослуг</w:t>
      </w:r>
      <w:proofErr w:type="spellEnd"/>
      <w:r>
        <w:rPr>
          <w:szCs w:val="28"/>
          <w:lang w:val="uk-UA"/>
        </w:rPr>
        <w:t xml:space="preserve"> та Підприємство.</w:t>
      </w:r>
    </w:p>
    <w:p w:rsidR="0024466E" w:rsidRPr="0024466E" w:rsidRDefault="00CB192F" w:rsidP="0024466E">
      <w:pPr>
        <w:pStyle w:val="ac"/>
        <w:numPr>
          <w:ilvl w:val="0"/>
          <w:numId w:val="9"/>
        </w:numPr>
        <w:spacing w:line="276" w:lineRule="auto"/>
        <w:rPr>
          <w:szCs w:val="28"/>
          <w:lang w:val="uk-UA"/>
        </w:rPr>
      </w:pPr>
      <w:r>
        <w:rPr>
          <w:szCs w:val="28"/>
          <w:lang w:val="uk-UA"/>
        </w:rPr>
        <w:t>Створити довідники: Співробітники, Номенклатура, Склади, надати їм необхідні властивості, заповнити значеннями.</w:t>
      </w:r>
    </w:p>
    <w:p w:rsidR="0082006B" w:rsidRPr="00172FA5" w:rsidRDefault="0082006B" w:rsidP="00CB192F">
      <w:pPr>
        <w:ind w:left="360"/>
        <w:jc w:val="center"/>
        <w:rPr>
          <w:b/>
          <w:sz w:val="28"/>
          <w:szCs w:val="28"/>
          <w:lang w:val="uk-UA"/>
        </w:rPr>
      </w:pPr>
      <w:r w:rsidRPr="00172FA5">
        <w:rPr>
          <w:b/>
          <w:sz w:val="28"/>
          <w:szCs w:val="28"/>
          <w:lang w:val="uk-UA"/>
        </w:rPr>
        <w:t>Хід роботи</w:t>
      </w:r>
    </w:p>
    <w:p w:rsidR="0082006B" w:rsidRPr="00CB192F" w:rsidRDefault="00CB192F" w:rsidP="00A13A5A">
      <w:pPr>
        <w:pStyle w:val="ac"/>
        <w:numPr>
          <w:ilvl w:val="0"/>
          <w:numId w:val="10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Створив конфігурацію, назвав:</w:t>
      </w:r>
      <w:r w:rsidRPr="00CB192F">
        <w:rPr>
          <w:sz w:val="28"/>
          <w:szCs w:val="28"/>
        </w:rPr>
        <w:t>”</w:t>
      </w:r>
      <w:proofErr w:type="spellStart"/>
      <w:r w:rsidR="00971237">
        <w:rPr>
          <w:sz w:val="28"/>
          <w:szCs w:val="28"/>
          <w:lang w:val="uk-UA"/>
        </w:rPr>
        <w:t>Димков</w:t>
      </w:r>
      <w:proofErr w:type="spellEnd"/>
      <w:r w:rsidR="00971237">
        <w:rPr>
          <w:sz w:val="28"/>
          <w:szCs w:val="28"/>
          <w:lang w:val="uk-UA"/>
        </w:rPr>
        <w:t xml:space="preserve"> Микола Костянтинович</w:t>
      </w:r>
      <w:r w:rsidRPr="00CB192F">
        <w:rPr>
          <w:sz w:val="28"/>
          <w:szCs w:val="28"/>
        </w:rPr>
        <w:t>”</w:t>
      </w:r>
      <w:r w:rsidR="00971237">
        <w:rPr>
          <w:noProof/>
          <w:lang w:val="en-US" w:eastAsia="en-US"/>
        </w:rPr>
        <w:drawing>
          <wp:inline distT="0" distB="0" distL="0" distR="0" wp14:anchorId="60CC3E11" wp14:editId="4931B7F3">
            <wp:extent cx="4248150" cy="3295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F" w:rsidRDefault="00CB192F" w:rsidP="00CB192F">
      <w:pPr>
        <w:spacing w:line="276" w:lineRule="auto"/>
        <w:rPr>
          <w:sz w:val="28"/>
          <w:szCs w:val="28"/>
          <w:lang w:val="uk-UA"/>
        </w:rPr>
      </w:pPr>
    </w:p>
    <w:p w:rsidR="00CB192F" w:rsidRDefault="00CB192F" w:rsidP="00CB192F">
      <w:pPr>
        <w:spacing w:line="276" w:lineRule="auto"/>
        <w:rPr>
          <w:sz w:val="28"/>
          <w:szCs w:val="28"/>
          <w:lang w:val="uk-UA"/>
        </w:rPr>
      </w:pPr>
    </w:p>
    <w:p w:rsidR="00CB192F" w:rsidRDefault="00CB192F" w:rsidP="00CB192F">
      <w:pPr>
        <w:spacing w:line="276" w:lineRule="auto"/>
        <w:rPr>
          <w:sz w:val="28"/>
          <w:szCs w:val="28"/>
          <w:lang w:val="uk-UA"/>
        </w:rPr>
      </w:pPr>
    </w:p>
    <w:p w:rsidR="00CB192F" w:rsidRDefault="00CB192F" w:rsidP="00CB192F">
      <w:pPr>
        <w:spacing w:line="276" w:lineRule="auto"/>
        <w:rPr>
          <w:sz w:val="28"/>
          <w:szCs w:val="28"/>
          <w:lang w:val="uk-UA"/>
        </w:rPr>
      </w:pPr>
    </w:p>
    <w:p w:rsidR="00CB192F" w:rsidRPr="00CB192F" w:rsidRDefault="00CB192F" w:rsidP="00CB192F">
      <w:pPr>
        <w:spacing w:line="276" w:lineRule="auto"/>
        <w:rPr>
          <w:sz w:val="28"/>
          <w:szCs w:val="28"/>
          <w:lang w:val="uk-UA"/>
        </w:rPr>
      </w:pPr>
    </w:p>
    <w:p w:rsidR="00CB192F" w:rsidRPr="00971237" w:rsidRDefault="00CB192F" w:rsidP="00CB192F">
      <w:pPr>
        <w:pStyle w:val="ac"/>
        <w:numPr>
          <w:ilvl w:val="0"/>
          <w:numId w:val="10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Створив 5 підсистем, задав їм потрібні властивості, поставив потрібні картинки.</w:t>
      </w:r>
      <w:r w:rsidRPr="00CB192F">
        <w:rPr>
          <w:noProof/>
          <w:lang w:val="uk-UA"/>
        </w:rPr>
        <w:t xml:space="preserve"> </w:t>
      </w:r>
    </w:p>
    <w:p w:rsidR="00971237" w:rsidRPr="00971237" w:rsidRDefault="00971237" w:rsidP="00971237">
      <w:pPr>
        <w:spacing w:line="276" w:lineRule="auto"/>
        <w:rPr>
          <w:sz w:val="28"/>
          <w:szCs w:val="28"/>
          <w:lang w:val="uk-UA"/>
        </w:rPr>
      </w:pPr>
    </w:p>
    <w:p w:rsidR="0082006B" w:rsidRDefault="00971237" w:rsidP="00A61E34">
      <w:pPr>
        <w:autoSpaceDE w:val="0"/>
        <w:autoSpaceDN w:val="0"/>
        <w:adjustRightInd w:val="0"/>
        <w:spacing w:line="276" w:lineRule="auto"/>
        <w:jc w:val="center"/>
        <w:rPr>
          <w:sz w:val="28"/>
          <w:szCs w:val="28"/>
          <w:lang w:val="uk-UA"/>
        </w:rPr>
      </w:pPr>
      <w:r w:rsidRPr="00971237">
        <w:rPr>
          <w:noProof/>
          <w:lang w:val="en-US" w:eastAsia="en-US"/>
        </w:rPr>
        <w:drawing>
          <wp:inline distT="0" distB="0" distL="0" distR="0">
            <wp:extent cx="6120765" cy="3442594"/>
            <wp:effectExtent l="0" t="0" r="0" b="5715"/>
            <wp:docPr id="30" name="Рисунок 30" descr="A:\ХПК\Автоматизовані Системи\Практична робота 1\Sc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ХПК\Автоматизовані Системи\Практична робота 1\Scr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237" w:rsidRDefault="00971237" w:rsidP="00A61E34">
      <w:pPr>
        <w:autoSpaceDE w:val="0"/>
        <w:autoSpaceDN w:val="0"/>
        <w:adjustRightInd w:val="0"/>
        <w:spacing w:line="276" w:lineRule="auto"/>
        <w:jc w:val="center"/>
        <w:rPr>
          <w:sz w:val="28"/>
          <w:szCs w:val="28"/>
          <w:lang w:val="uk-UA"/>
        </w:rPr>
      </w:pPr>
    </w:p>
    <w:p w:rsidR="00971237" w:rsidRDefault="00971237" w:rsidP="00A61E34">
      <w:pPr>
        <w:autoSpaceDE w:val="0"/>
        <w:autoSpaceDN w:val="0"/>
        <w:adjustRightInd w:val="0"/>
        <w:spacing w:line="276" w:lineRule="auto"/>
        <w:jc w:val="center"/>
        <w:rPr>
          <w:sz w:val="28"/>
          <w:szCs w:val="28"/>
          <w:lang w:val="uk-UA"/>
        </w:rPr>
      </w:pPr>
    </w:p>
    <w:p w:rsidR="00CB192F" w:rsidRPr="00971237" w:rsidRDefault="00CB192F" w:rsidP="00971237">
      <w:pPr>
        <w:pStyle w:val="ac"/>
        <w:numPr>
          <w:ilvl w:val="0"/>
          <w:numId w:val="10"/>
        </w:numPr>
        <w:autoSpaceDE w:val="0"/>
        <w:autoSpaceDN w:val="0"/>
        <w:adjustRightInd w:val="0"/>
        <w:spacing w:line="276" w:lineRule="auto"/>
        <w:rPr>
          <w:sz w:val="28"/>
          <w:szCs w:val="28"/>
          <w:lang w:val="uk-UA"/>
        </w:rPr>
      </w:pPr>
      <w:r w:rsidRPr="00971237">
        <w:rPr>
          <w:sz w:val="28"/>
          <w:szCs w:val="28"/>
          <w:lang w:val="uk-UA"/>
        </w:rPr>
        <w:t>Створив довідники: Клієнти, Співробітники, Номенклатура, Склади.</w:t>
      </w:r>
    </w:p>
    <w:p w:rsidR="00CB192F" w:rsidRDefault="00CB192F" w:rsidP="00CB192F">
      <w:pPr>
        <w:autoSpaceDE w:val="0"/>
        <w:autoSpaceDN w:val="0"/>
        <w:adjustRightInd w:val="0"/>
        <w:spacing w:line="276" w:lineRule="auto"/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Хід створення довідників розберемо на основі довідника </w:t>
      </w:r>
      <w:r w:rsidRPr="00CB192F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Клієнти</w:t>
      </w:r>
      <w:r w:rsidRPr="00CB192F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>:</w:t>
      </w:r>
    </w:p>
    <w:p w:rsidR="00CB192F" w:rsidRDefault="00CB192F" w:rsidP="00CB192F">
      <w:pPr>
        <w:pStyle w:val="ac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ПКМ на довідники </w:t>
      </w:r>
      <w:r>
        <w:rPr>
          <w:sz w:val="28"/>
          <w:szCs w:val="28"/>
          <w:lang w:val="en-US"/>
        </w:rPr>
        <w:t>-&gt;</w:t>
      </w:r>
      <w:r>
        <w:rPr>
          <w:sz w:val="28"/>
          <w:szCs w:val="28"/>
          <w:lang w:val="uk-UA"/>
        </w:rPr>
        <w:t xml:space="preserve"> додати</w:t>
      </w:r>
      <w:r w:rsidR="00A13A5A">
        <w:rPr>
          <w:sz w:val="28"/>
          <w:szCs w:val="28"/>
          <w:lang w:val="uk-UA"/>
        </w:rPr>
        <w:t>.</w:t>
      </w:r>
    </w:p>
    <w:p w:rsidR="00CB192F" w:rsidRDefault="00971237" w:rsidP="00971237">
      <w:pPr>
        <w:pStyle w:val="ac"/>
        <w:autoSpaceDE w:val="0"/>
        <w:autoSpaceDN w:val="0"/>
        <w:adjustRightInd w:val="0"/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4A95370" wp14:editId="6B2470E8">
            <wp:extent cx="3048000" cy="31282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2919" cy="31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 w:eastAsia="en-US"/>
        </w:rPr>
        <w:t xml:space="preserve"> </w:t>
      </w:r>
    </w:p>
    <w:p w:rsidR="00971237" w:rsidRDefault="00971237" w:rsidP="00971237">
      <w:pPr>
        <w:pStyle w:val="ac"/>
        <w:numPr>
          <w:ilvl w:val="0"/>
          <w:numId w:val="11"/>
        </w:numPr>
        <w:autoSpaceDE w:val="0"/>
        <w:autoSpaceDN w:val="0"/>
        <w:adjustRightInd w:val="0"/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Задаємо наступні властивості</w:t>
      </w:r>
    </w:p>
    <w:p w:rsidR="00A13A5A" w:rsidRPr="00CB192F" w:rsidRDefault="00A13A5A" w:rsidP="00CB192F">
      <w:pPr>
        <w:pStyle w:val="ac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В підпункті </w:t>
      </w:r>
      <w:r w:rsidRPr="00A13A5A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Підсистеми</w:t>
      </w:r>
      <w:r w:rsidRPr="00A13A5A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 вказуємо які підсистеми будуть мати доступ до довідника:</w:t>
      </w:r>
    </w:p>
    <w:p w:rsidR="00A13A5A" w:rsidRDefault="00971237" w:rsidP="00A13A5A">
      <w:pPr>
        <w:spacing w:line="276" w:lineRule="auto"/>
        <w:ind w:firstLine="720"/>
        <w:jc w:val="center"/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11D682E" wp14:editId="46E3150D">
            <wp:extent cx="3514318" cy="31718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6641" cy="317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 w:eastAsia="en-US"/>
        </w:rPr>
        <w:t xml:space="preserve"> </w:t>
      </w:r>
    </w:p>
    <w:p w:rsidR="00A13A5A" w:rsidRPr="00A13A5A" w:rsidRDefault="00A13A5A" w:rsidP="00A13A5A">
      <w:pPr>
        <w:pStyle w:val="ac"/>
        <w:numPr>
          <w:ilvl w:val="0"/>
          <w:numId w:val="11"/>
        </w:num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Запустити 1С:Підприємство та перевірити наявність створеного довідника, оновлюємо конфігурацію при запуску.</w:t>
      </w:r>
    </w:p>
    <w:p w:rsidR="00A13A5A" w:rsidRDefault="00971237" w:rsidP="00A13A5A">
      <w:pPr>
        <w:spacing w:line="276" w:lineRule="auto"/>
        <w:ind w:left="360"/>
        <w:jc w:val="center"/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C783E2E" wp14:editId="51C85838">
            <wp:extent cx="5734685" cy="39338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5627" cy="39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</w:t>
      </w:r>
    </w:p>
    <w:p w:rsidR="00A13A5A" w:rsidRDefault="00A13A5A" w:rsidP="00A13A5A">
      <w:pPr>
        <w:spacing w:line="276" w:lineRule="auto"/>
        <w:ind w:left="360"/>
        <w:jc w:val="center"/>
        <w:rPr>
          <w:b/>
          <w:sz w:val="28"/>
          <w:szCs w:val="28"/>
          <w:lang w:val="uk-UA"/>
        </w:rPr>
      </w:pPr>
    </w:p>
    <w:p w:rsidR="00A13A5A" w:rsidRDefault="00A13A5A" w:rsidP="00A13A5A">
      <w:pPr>
        <w:spacing w:line="276" w:lineRule="auto"/>
        <w:ind w:left="360"/>
        <w:jc w:val="center"/>
        <w:rPr>
          <w:b/>
          <w:sz w:val="28"/>
          <w:szCs w:val="28"/>
          <w:lang w:val="uk-UA"/>
        </w:rPr>
      </w:pPr>
    </w:p>
    <w:p w:rsidR="00A13A5A" w:rsidRDefault="00A13A5A" w:rsidP="00A13A5A">
      <w:pPr>
        <w:spacing w:line="276" w:lineRule="auto"/>
        <w:ind w:left="360"/>
        <w:jc w:val="center"/>
        <w:rPr>
          <w:b/>
          <w:sz w:val="28"/>
          <w:szCs w:val="28"/>
          <w:lang w:val="uk-UA"/>
        </w:rPr>
      </w:pPr>
    </w:p>
    <w:p w:rsidR="00A13A5A" w:rsidRPr="00A13A5A" w:rsidRDefault="00A13A5A" w:rsidP="00A13A5A">
      <w:pPr>
        <w:spacing w:line="276" w:lineRule="auto"/>
        <w:ind w:left="360"/>
        <w:jc w:val="center"/>
        <w:rPr>
          <w:b/>
          <w:sz w:val="28"/>
          <w:szCs w:val="28"/>
          <w:lang w:val="uk-UA"/>
        </w:rPr>
      </w:pPr>
    </w:p>
    <w:p w:rsidR="00A13A5A" w:rsidRPr="00A13A5A" w:rsidRDefault="00A13A5A" w:rsidP="00A13A5A">
      <w:pPr>
        <w:pStyle w:val="ac"/>
        <w:numPr>
          <w:ilvl w:val="0"/>
          <w:numId w:val="11"/>
        </w:numPr>
        <w:spacing w:line="276" w:lineRule="auto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Створюємо наступні записи(Власне ПІБ, сусіда по парті та наступного в списку групи ).</w:t>
      </w:r>
    </w:p>
    <w:p w:rsidR="00971237" w:rsidRDefault="00971237" w:rsidP="00971237">
      <w:pPr>
        <w:spacing w:line="276" w:lineRule="auto"/>
        <w:ind w:left="360"/>
        <w:jc w:val="center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DBCCC44" wp14:editId="5C032049">
            <wp:extent cx="5338516" cy="46196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0399" cy="46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37" w:rsidRDefault="00971237" w:rsidP="00971237">
      <w:pPr>
        <w:spacing w:line="276" w:lineRule="auto"/>
        <w:ind w:left="360"/>
        <w:jc w:val="center"/>
        <w:rPr>
          <w:sz w:val="28"/>
          <w:szCs w:val="28"/>
          <w:lang w:val="uk-UA"/>
        </w:rPr>
      </w:pPr>
    </w:p>
    <w:p w:rsidR="00A13A5A" w:rsidRDefault="00A13A5A" w:rsidP="00971237">
      <w:pPr>
        <w:spacing w:line="276" w:lineRule="auto"/>
        <w:ind w:left="360"/>
        <w:jc w:val="center"/>
        <w:rPr>
          <w:sz w:val="28"/>
          <w:szCs w:val="28"/>
          <w:lang w:val="uk-UA"/>
        </w:rPr>
      </w:pPr>
      <w:r w:rsidRPr="00A13A5A">
        <w:rPr>
          <w:sz w:val="28"/>
          <w:szCs w:val="28"/>
          <w:lang w:val="uk-UA"/>
        </w:rPr>
        <w:t>6.</w:t>
      </w:r>
      <w:r>
        <w:rPr>
          <w:b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За зразком створюємо наступні довідники. Заповнюємо даними.</w:t>
      </w:r>
    </w:p>
    <w:p w:rsidR="00642BE2" w:rsidRDefault="00EE4E09" w:rsidP="00A13A5A">
      <w:pPr>
        <w:spacing w:line="276" w:lineRule="auto"/>
        <w:ind w:left="360"/>
        <w:rPr>
          <w:noProof/>
          <w:lang w:eastAsia="ru-RU"/>
        </w:rPr>
      </w:pPr>
      <w:r>
        <w:rPr>
          <w:noProof/>
          <w:sz w:val="28"/>
          <w:szCs w:val="28"/>
          <w:lang w:val="uk-UA"/>
        </w:rPr>
        <w:t xml:space="preserve">В довіднику Склади в панелі </w:t>
      </w:r>
      <w:r w:rsidRPr="00EE4E09">
        <w:rPr>
          <w:noProof/>
          <w:sz w:val="28"/>
          <w:szCs w:val="28"/>
        </w:rPr>
        <w:t>“</w:t>
      </w:r>
      <w:r>
        <w:rPr>
          <w:noProof/>
          <w:sz w:val="28"/>
          <w:szCs w:val="28"/>
          <w:lang w:val="uk-UA"/>
        </w:rPr>
        <w:t>Форми</w:t>
      </w:r>
      <w:r w:rsidRPr="00EE4E09">
        <w:rPr>
          <w:noProof/>
          <w:sz w:val="28"/>
          <w:szCs w:val="28"/>
        </w:rPr>
        <w:t>”</w:t>
      </w:r>
      <w:r>
        <w:rPr>
          <w:noProof/>
          <w:sz w:val="28"/>
          <w:szCs w:val="28"/>
          <w:lang w:val="uk-UA"/>
        </w:rPr>
        <w:t xml:space="preserve"> заповнити ще одну властивість довідника Склади- Швидкий вибір(поставити флажок) та задати в вкладці </w:t>
      </w:r>
      <w:r w:rsidRPr="00EE4E09">
        <w:rPr>
          <w:noProof/>
          <w:sz w:val="28"/>
          <w:szCs w:val="28"/>
        </w:rPr>
        <w:t>“</w:t>
      </w:r>
      <w:r>
        <w:rPr>
          <w:noProof/>
          <w:sz w:val="28"/>
          <w:szCs w:val="28"/>
          <w:lang w:val="uk-UA"/>
        </w:rPr>
        <w:t>Інше</w:t>
      </w:r>
      <w:r w:rsidRPr="00EE4E09">
        <w:rPr>
          <w:noProof/>
          <w:sz w:val="28"/>
          <w:szCs w:val="28"/>
        </w:rPr>
        <w:t>”</w:t>
      </w:r>
      <w:r>
        <w:rPr>
          <w:noProof/>
          <w:sz w:val="28"/>
          <w:szCs w:val="28"/>
          <w:lang w:val="uk-UA"/>
        </w:rPr>
        <w:t xml:space="preserve"> значення параметру напередвизначені, створити напередвизначений елемент із іменем Основний.</w:t>
      </w:r>
      <w:r w:rsidRPr="00EE4E09">
        <w:rPr>
          <w:noProof/>
          <w:lang w:val="uk-UA"/>
        </w:rPr>
        <w:t xml:space="preserve"> </w:t>
      </w:r>
      <w:r>
        <w:rPr>
          <w:noProof/>
          <w:lang w:val="uk-UA"/>
        </w:rPr>
        <w:t>:</w:t>
      </w:r>
    </w:p>
    <w:p w:rsidR="00EE4E09" w:rsidRDefault="00971237" w:rsidP="00A13A5A">
      <w:pPr>
        <w:spacing w:line="276" w:lineRule="auto"/>
        <w:ind w:left="360"/>
        <w:rPr>
          <w:noProof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EDD0345" wp14:editId="7DD7AE77">
            <wp:extent cx="5863590" cy="331534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4170" cy="331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</w:t>
      </w:r>
    </w:p>
    <w:p w:rsidR="00EE4E09" w:rsidRDefault="00EE4E09" w:rsidP="00A13A5A">
      <w:pPr>
        <w:spacing w:line="276" w:lineRule="auto"/>
        <w:ind w:left="360"/>
        <w:rPr>
          <w:sz w:val="28"/>
          <w:szCs w:val="28"/>
          <w:lang w:val="uk-UA"/>
        </w:rPr>
      </w:pPr>
    </w:p>
    <w:p w:rsidR="00EE4E09" w:rsidRDefault="00EE4E09" w:rsidP="00A13A5A">
      <w:pPr>
        <w:spacing w:line="276" w:lineRule="auto"/>
        <w:ind w:left="360"/>
        <w:rPr>
          <w:sz w:val="28"/>
          <w:szCs w:val="28"/>
          <w:lang w:val="uk-UA"/>
        </w:rPr>
      </w:pPr>
    </w:p>
    <w:p w:rsidR="00EE4E09" w:rsidRDefault="00EE4E09" w:rsidP="00A13A5A">
      <w:pPr>
        <w:spacing w:line="276" w:lineRule="auto"/>
        <w:ind w:left="360"/>
        <w:rPr>
          <w:sz w:val="28"/>
          <w:szCs w:val="28"/>
          <w:lang w:val="uk-UA"/>
        </w:rPr>
      </w:pPr>
    </w:p>
    <w:p w:rsidR="00642BE2" w:rsidRDefault="00642BE2" w:rsidP="00A13A5A">
      <w:pPr>
        <w:spacing w:line="276" w:lineRule="auto"/>
        <w:ind w:left="360"/>
        <w:rPr>
          <w:sz w:val="28"/>
          <w:szCs w:val="28"/>
          <w:lang w:val="uk-UA"/>
        </w:rPr>
      </w:pPr>
    </w:p>
    <w:p w:rsidR="00EE4E09" w:rsidRPr="00EE4E09" w:rsidRDefault="00EE4E09" w:rsidP="008B270C">
      <w:pPr>
        <w:spacing w:line="276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Заповнення даними довідника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Номенклатура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:</w:t>
      </w:r>
    </w:p>
    <w:p w:rsidR="00A13A5A" w:rsidRDefault="008B270C" w:rsidP="008B270C">
      <w:pPr>
        <w:spacing w:line="276" w:lineRule="auto"/>
        <w:ind w:left="360"/>
        <w:jc w:val="center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A43E196" wp14:editId="078C6AFC">
            <wp:extent cx="5288211" cy="3714750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985" cy="37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09" w:rsidRPr="00EE4E09" w:rsidRDefault="00EE4E09" w:rsidP="00EE4E09">
      <w:pPr>
        <w:spacing w:line="276" w:lineRule="auto"/>
        <w:ind w:left="36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Заповнення даними довідника </w:t>
      </w:r>
      <w:r w:rsidRPr="00EE4E09">
        <w:rPr>
          <w:sz w:val="28"/>
          <w:szCs w:val="28"/>
        </w:rPr>
        <w:t>“</w:t>
      </w:r>
      <w:r>
        <w:rPr>
          <w:sz w:val="28"/>
          <w:szCs w:val="28"/>
        </w:rPr>
        <w:t xml:space="preserve">Список </w:t>
      </w:r>
      <w:proofErr w:type="spellStart"/>
      <w:r>
        <w:rPr>
          <w:sz w:val="28"/>
          <w:szCs w:val="28"/>
        </w:rPr>
        <w:t>сп</w:t>
      </w:r>
      <w:proofErr w:type="spellEnd"/>
      <w:r>
        <w:rPr>
          <w:sz w:val="28"/>
          <w:szCs w:val="28"/>
          <w:lang w:val="uk-UA"/>
        </w:rPr>
        <w:t>і</w:t>
      </w:r>
      <w:proofErr w:type="spellStart"/>
      <w:r>
        <w:rPr>
          <w:sz w:val="28"/>
          <w:szCs w:val="28"/>
        </w:rPr>
        <w:t>вроб</w:t>
      </w:r>
      <w:r>
        <w:rPr>
          <w:sz w:val="28"/>
          <w:szCs w:val="28"/>
          <w:lang w:val="uk-UA"/>
        </w:rPr>
        <w:t>ітників</w:t>
      </w:r>
      <w:proofErr w:type="spellEnd"/>
      <w:r w:rsidRPr="00EE4E09">
        <w:rPr>
          <w:sz w:val="28"/>
          <w:szCs w:val="28"/>
        </w:rPr>
        <w:t>”</w:t>
      </w:r>
      <w:r>
        <w:rPr>
          <w:sz w:val="28"/>
          <w:szCs w:val="28"/>
        </w:rPr>
        <w:t>:</w:t>
      </w:r>
    </w:p>
    <w:p w:rsidR="00EE4E09" w:rsidRDefault="006A5767" w:rsidP="00A13A5A">
      <w:pPr>
        <w:spacing w:line="276" w:lineRule="auto"/>
        <w:ind w:left="360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t xml:space="preserve"> </w:t>
      </w:r>
      <w:r>
        <w:rPr>
          <w:noProof/>
          <w:lang w:val="en-US" w:eastAsia="en-US"/>
        </w:rPr>
        <w:drawing>
          <wp:inline distT="0" distB="0" distL="0" distR="0" wp14:anchorId="59FE541A" wp14:editId="72AF6518">
            <wp:extent cx="5845167" cy="3286125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5989" cy="328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09" w:rsidRDefault="00EE4E09" w:rsidP="00A13A5A">
      <w:pPr>
        <w:spacing w:line="276" w:lineRule="auto"/>
        <w:ind w:left="360"/>
        <w:rPr>
          <w:sz w:val="28"/>
          <w:szCs w:val="28"/>
          <w:lang w:val="uk-UA"/>
        </w:rPr>
      </w:pPr>
    </w:p>
    <w:p w:rsidR="00EE4E09" w:rsidRDefault="00EE4E09" w:rsidP="00A13A5A">
      <w:pPr>
        <w:spacing w:line="276" w:lineRule="auto"/>
        <w:ind w:left="360"/>
        <w:rPr>
          <w:sz w:val="28"/>
          <w:szCs w:val="28"/>
          <w:lang w:val="uk-UA"/>
        </w:rPr>
      </w:pPr>
    </w:p>
    <w:p w:rsidR="00EE4E09" w:rsidRDefault="00EE4E0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EE4E09" w:rsidRPr="00EE4E09" w:rsidRDefault="00EE4E09" w:rsidP="00EE4E09">
      <w:pPr>
        <w:spacing w:line="276" w:lineRule="auto"/>
        <w:ind w:left="360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 xml:space="preserve">Заповнення даними довідника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Склади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:</w:t>
      </w:r>
    </w:p>
    <w:p w:rsidR="00EE4E09" w:rsidRDefault="003759C1" w:rsidP="00A13A5A">
      <w:pPr>
        <w:spacing w:line="276" w:lineRule="auto"/>
        <w:ind w:left="360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8D986D6" wp14:editId="1558D148">
            <wp:extent cx="5688280" cy="6063014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9260" cy="60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</w:t>
      </w:r>
    </w:p>
    <w:p w:rsidR="00FF7115" w:rsidRPr="00A13A5A" w:rsidRDefault="00FF7115" w:rsidP="00A13A5A">
      <w:pPr>
        <w:spacing w:line="276" w:lineRule="auto"/>
        <w:ind w:left="360"/>
        <w:rPr>
          <w:sz w:val="28"/>
          <w:szCs w:val="28"/>
          <w:lang w:val="uk-UA"/>
        </w:rPr>
      </w:pPr>
    </w:p>
    <w:p w:rsidR="0082006B" w:rsidRDefault="00FF7115" w:rsidP="006E2F87">
      <w:pPr>
        <w:tabs>
          <w:tab w:val="left" w:pos="540"/>
        </w:tabs>
        <w:spacing w:line="276" w:lineRule="auto"/>
        <w:ind w:left="540"/>
        <w:jc w:val="both"/>
        <w:rPr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AB8B2F7" wp14:editId="48535403">
            <wp:extent cx="5915025" cy="26479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15" w:rsidRDefault="00FF7115" w:rsidP="006E2F87">
      <w:pPr>
        <w:tabs>
          <w:tab w:val="left" w:pos="540"/>
        </w:tabs>
        <w:spacing w:line="276" w:lineRule="auto"/>
        <w:ind w:left="540"/>
        <w:jc w:val="both"/>
        <w:rPr>
          <w:sz w:val="28"/>
          <w:szCs w:val="28"/>
          <w:lang w:val="uk-UA"/>
        </w:rPr>
      </w:pPr>
    </w:p>
    <w:p w:rsidR="0056071A" w:rsidRPr="0056071A" w:rsidRDefault="0056071A" w:rsidP="0056071A">
      <w:pPr>
        <w:pStyle w:val="ac"/>
        <w:numPr>
          <w:ilvl w:val="0"/>
          <w:numId w:val="13"/>
        </w:num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6071A">
        <w:rPr>
          <w:b/>
          <w:color w:val="000000"/>
          <w:sz w:val="28"/>
          <w:szCs w:val="28"/>
          <w:shd w:val="clear" w:color="auto" w:fill="FFFFFF"/>
        </w:rPr>
        <w:t xml:space="preserve">Для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чого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використовується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об’єкт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конфігурації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Підсистема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>?</w:t>
      </w:r>
      <w:r w:rsidRPr="0056071A">
        <w:rPr>
          <w:rStyle w:val="apple-converted-space"/>
          <w:b/>
          <w:color w:val="000000"/>
          <w:sz w:val="28"/>
          <w:szCs w:val="28"/>
          <w:shd w:val="clear" w:color="auto" w:fill="FFFFFF"/>
        </w:rPr>
        <w:t> </w:t>
      </w:r>
      <w:r w:rsidRPr="0056071A">
        <w:rPr>
          <w:b/>
          <w:color w:val="000000"/>
          <w:sz w:val="28"/>
          <w:szCs w:val="28"/>
        </w:rPr>
        <w:br/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Об’єкт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конфігурації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Підсистема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дозволяє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виділити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конфігурації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функціональні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частини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на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які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логічно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розбивається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створене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прикладне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рішення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>.</w:t>
      </w:r>
      <w:r w:rsidRPr="0056071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56071A" w:rsidRPr="0056071A" w:rsidRDefault="0056071A" w:rsidP="0056071A">
      <w:pPr>
        <w:pStyle w:val="ac"/>
        <w:numPr>
          <w:ilvl w:val="0"/>
          <w:numId w:val="13"/>
        </w:num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Як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описати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логічну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структуру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конфігурації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за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допомогою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об’єктів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Підсистеми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>?</w:t>
      </w:r>
      <w:r w:rsidRPr="0056071A">
        <w:rPr>
          <w:rStyle w:val="apple-converted-space"/>
          <w:b/>
          <w:color w:val="000000"/>
          <w:sz w:val="28"/>
          <w:szCs w:val="28"/>
          <w:shd w:val="clear" w:color="auto" w:fill="FFFFFF"/>
        </w:rPr>
        <w:t> </w:t>
      </w:r>
      <w:r w:rsidRPr="0056071A">
        <w:rPr>
          <w:b/>
          <w:color w:val="000000"/>
          <w:sz w:val="28"/>
          <w:szCs w:val="28"/>
        </w:rPr>
        <w:br/>
      </w:r>
      <w:r w:rsidRPr="0056071A">
        <w:rPr>
          <w:color w:val="000000"/>
          <w:sz w:val="28"/>
          <w:szCs w:val="28"/>
          <w:shd w:val="clear" w:color="auto" w:fill="FFFFFF"/>
        </w:rPr>
        <w:t xml:space="preserve">За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допомогою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поділу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на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функціональні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частини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що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представляють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собою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окремі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предметні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області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>.</w:t>
      </w:r>
      <w:r w:rsidRPr="0056071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56071A" w:rsidRPr="0056071A" w:rsidRDefault="0056071A" w:rsidP="0056071A">
      <w:pPr>
        <w:pStyle w:val="ac"/>
        <w:numPr>
          <w:ilvl w:val="0"/>
          <w:numId w:val="13"/>
        </w:num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r w:rsidRPr="0056071A">
        <w:rPr>
          <w:b/>
          <w:color w:val="000000"/>
          <w:sz w:val="28"/>
          <w:szCs w:val="28"/>
          <w:shd w:val="clear" w:color="auto" w:fill="FFFFFF"/>
        </w:rPr>
        <w:t xml:space="preserve">Як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керувати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порядком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виведення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відображення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підсистеми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конфігурації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>?</w:t>
      </w:r>
      <w:r w:rsidRPr="0056071A">
        <w:rPr>
          <w:rStyle w:val="apple-converted-space"/>
          <w:b/>
          <w:color w:val="000000"/>
          <w:sz w:val="28"/>
          <w:szCs w:val="28"/>
          <w:shd w:val="clear" w:color="auto" w:fill="FFFFFF"/>
        </w:rPr>
        <w:t> </w:t>
      </w:r>
      <w:r w:rsidRPr="0056071A">
        <w:rPr>
          <w:b/>
          <w:color w:val="000000"/>
          <w:sz w:val="28"/>
          <w:szCs w:val="28"/>
        </w:rPr>
        <w:br/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Правий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клік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миші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по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конфігурації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вибираємо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команду "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Відкрити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командний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інтерфейс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конфігурації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",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поміняти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позиції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можна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за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допомогою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стрілок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>.</w:t>
      </w:r>
      <w:r w:rsidRPr="0056071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bookmarkStart w:id="0" w:name="_GoBack"/>
      <w:bookmarkEnd w:id="0"/>
    </w:p>
    <w:p w:rsidR="0056071A" w:rsidRPr="0056071A" w:rsidRDefault="0056071A" w:rsidP="0056071A">
      <w:pPr>
        <w:pStyle w:val="ac"/>
        <w:numPr>
          <w:ilvl w:val="0"/>
          <w:numId w:val="13"/>
        </w:num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Що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таке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вікно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редагування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об’єкту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конфігурації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і в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чому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відмінність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від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палітри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властивостей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>?</w:t>
      </w:r>
      <w:r w:rsidRPr="0056071A">
        <w:rPr>
          <w:rStyle w:val="apple-converted-space"/>
          <w:b/>
          <w:color w:val="000000"/>
          <w:sz w:val="28"/>
          <w:szCs w:val="28"/>
          <w:shd w:val="clear" w:color="auto" w:fill="FFFFFF"/>
        </w:rPr>
        <w:t> </w:t>
      </w:r>
      <w:r w:rsidRPr="0056071A">
        <w:rPr>
          <w:b/>
          <w:color w:val="000000"/>
          <w:sz w:val="28"/>
          <w:szCs w:val="28"/>
        </w:rPr>
        <w:br/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Вікно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редагування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об’єкта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допомагає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швидко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створювати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новий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об’єкт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конфігурації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одночасно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забезпечує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зручний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доступ до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потрібних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властивостей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при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редагування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існуючих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об’єктів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. 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палітра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властивостей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не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прив’язана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по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своїй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структурі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до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якогось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конкретного виду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об’єктів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конфігурації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Її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зміст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міняється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залежності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від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того,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який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об’єкт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являється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поточним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>.</w:t>
      </w:r>
      <w:r w:rsidRPr="0056071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56071A" w:rsidRPr="0056071A" w:rsidRDefault="0056071A" w:rsidP="0056071A">
      <w:pPr>
        <w:pStyle w:val="ac"/>
        <w:numPr>
          <w:ilvl w:val="0"/>
          <w:numId w:val="13"/>
        </w:num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r w:rsidRPr="0056071A">
        <w:rPr>
          <w:b/>
          <w:color w:val="000000"/>
          <w:sz w:val="28"/>
          <w:szCs w:val="28"/>
          <w:shd w:val="clear" w:color="auto" w:fill="FFFFFF"/>
        </w:rPr>
        <w:t xml:space="preserve">Для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чого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призначений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об’єкт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конфігурації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Довідник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>?</w:t>
      </w:r>
      <w:r w:rsidRPr="0056071A">
        <w:rPr>
          <w:rStyle w:val="apple-converted-space"/>
          <w:b/>
          <w:color w:val="000000"/>
          <w:sz w:val="28"/>
          <w:szCs w:val="28"/>
          <w:shd w:val="clear" w:color="auto" w:fill="FFFFFF"/>
        </w:rPr>
        <w:t> </w:t>
      </w:r>
      <w:r w:rsidRPr="0056071A">
        <w:rPr>
          <w:b/>
          <w:color w:val="000000"/>
          <w:sz w:val="28"/>
          <w:szCs w:val="28"/>
        </w:rPr>
        <w:br/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Довідник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призначений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роботи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зі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списками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даних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опису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їх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властивостей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структури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Наприклад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список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робітників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клієнтів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товарів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і т. д.</w:t>
      </w:r>
      <w:r w:rsidRPr="0056071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56071A" w:rsidRPr="0056071A" w:rsidRDefault="0056071A" w:rsidP="0056071A">
      <w:pPr>
        <w:pStyle w:val="ac"/>
        <w:numPr>
          <w:ilvl w:val="0"/>
          <w:numId w:val="13"/>
        </w:num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6071A">
        <w:rPr>
          <w:b/>
          <w:color w:val="000000"/>
          <w:sz w:val="28"/>
          <w:szCs w:val="28"/>
          <w:shd w:val="clear" w:color="auto" w:fill="FFFFFF"/>
        </w:rPr>
        <w:lastRenderedPageBreak/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Які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характерні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особливості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Довідника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>?</w:t>
      </w:r>
      <w:r w:rsidRPr="0056071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56071A">
        <w:rPr>
          <w:color w:val="000000"/>
          <w:sz w:val="28"/>
          <w:szCs w:val="28"/>
        </w:rPr>
        <w:br/>
      </w:r>
      <w:r w:rsidRPr="0056071A">
        <w:rPr>
          <w:color w:val="000000"/>
          <w:sz w:val="28"/>
          <w:szCs w:val="28"/>
          <w:shd w:val="clear" w:color="auto" w:fill="FFFFFF"/>
        </w:rPr>
        <w:t xml:space="preserve">При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роботі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з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довідниками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користувач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має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можливість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самостійно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додавати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нові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елементи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довідник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наприклад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додати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нових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клієнтів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Довідник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складається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з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елементів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;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Кожен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елемент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представляє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собою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окремий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запис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таблиці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що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зберігає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інформацію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з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цього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56071A">
        <w:rPr>
          <w:color w:val="000000"/>
          <w:sz w:val="28"/>
          <w:szCs w:val="28"/>
          <w:shd w:val="clear" w:color="auto" w:fill="FFFFFF"/>
        </w:rPr>
        <w:t>довідника;Елемент</w:t>
      </w:r>
      <w:proofErr w:type="spellEnd"/>
      <w:proofErr w:type="gram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також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може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містити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додаткову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інформацію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яка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докладніше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описує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цей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елемент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однаковий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всіх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елементів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довідника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реквізит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;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Реквізит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також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є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об'єктом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конфігурації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>;</w:t>
      </w:r>
      <w:r w:rsidRPr="0056071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56071A" w:rsidRPr="0056071A" w:rsidRDefault="0056071A" w:rsidP="0056071A">
      <w:pPr>
        <w:pStyle w:val="ac"/>
        <w:numPr>
          <w:ilvl w:val="0"/>
          <w:numId w:val="13"/>
        </w:num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r w:rsidRPr="0056071A">
        <w:rPr>
          <w:b/>
          <w:color w:val="000000"/>
          <w:sz w:val="28"/>
          <w:szCs w:val="28"/>
          <w:shd w:val="clear" w:color="auto" w:fill="FFFFFF"/>
        </w:rPr>
        <w:t xml:space="preserve">Для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чого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використовуються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Реквізити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таблична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частина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Довідника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>?</w:t>
      </w:r>
      <w:r w:rsidRPr="0056071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56071A">
        <w:rPr>
          <w:color w:val="000000"/>
          <w:sz w:val="28"/>
          <w:szCs w:val="28"/>
        </w:rPr>
        <w:br/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Реквізити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використовуються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для того,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щоб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усіх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документах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відображалася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однакова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інформація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наприклад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кожен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документ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Прибуткова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накладна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може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містити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інформацію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про поставщика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товарів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склад, на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який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прибуває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товар.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Таблична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частина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використовується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коли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кожен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документ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містить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деякий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набір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інформації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яка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однакова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по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своїй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структурі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але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різна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по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кількості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призначена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різних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документів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>.</w:t>
      </w:r>
      <w:r w:rsidRPr="0056071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56071A" w:rsidRPr="0056071A" w:rsidRDefault="0056071A" w:rsidP="0056071A">
      <w:pPr>
        <w:pStyle w:val="ac"/>
        <w:numPr>
          <w:ilvl w:val="0"/>
          <w:numId w:val="13"/>
        </w:num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Які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основні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форми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існують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Довіднику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>?</w:t>
      </w:r>
      <w:r w:rsidRPr="0056071A">
        <w:rPr>
          <w:rStyle w:val="apple-converted-space"/>
          <w:b/>
          <w:color w:val="000000"/>
          <w:sz w:val="28"/>
          <w:szCs w:val="28"/>
          <w:shd w:val="clear" w:color="auto" w:fill="FFFFFF"/>
        </w:rPr>
        <w:t> </w:t>
      </w:r>
      <w:r w:rsidRPr="0056071A">
        <w:rPr>
          <w:b/>
          <w:color w:val="000000"/>
          <w:sz w:val="28"/>
          <w:szCs w:val="28"/>
        </w:rPr>
        <w:br/>
      </w:r>
      <w:r w:rsidRPr="0056071A">
        <w:rPr>
          <w:color w:val="000000"/>
          <w:sz w:val="28"/>
          <w:szCs w:val="28"/>
          <w:shd w:val="clear" w:color="auto" w:fill="FFFFFF"/>
        </w:rPr>
        <w:t xml:space="preserve">Форма документа, списку документа та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вибору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документа.</w:t>
      </w:r>
      <w:r w:rsidRPr="0056071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56071A" w:rsidRPr="0056071A" w:rsidRDefault="0056071A" w:rsidP="0056071A">
      <w:pPr>
        <w:pStyle w:val="ac"/>
        <w:numPr>
          <w:ilvl w:val="0"/>
          <w:numId w:val="13"/>
        </w:num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чого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потрібні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ієрархічні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Довідники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що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таке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«родитель»?</w:t>
      </w:r>
      <w:r w:rsidRPr="0056071A">
        <w:rPr>
          <w:rStyle w:val="apple-converted-space"/>
          <w:b/>
          <w:color w:val="000000"/>
          <w:sz w:val="28"/>
          <w:szCs w:val="28"/>
          <w:shd w:val="clear" w:color="auto" w:fill="FFFFFF"/>
        </w:rPr>
        <w:t> </w:t>
      </w:r>
      <w:r w:rsidRPr="0056071A">
        <w:rPr>
          <w:b/>
          <w:color w:val="000000"/>
          <w:sz w:val="28"/>
          <w:szCs w:val="28"/>
        </w:rPr>
        <w:br/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Ієрархічні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довідники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потрібні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згруповання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елементів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довідника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за будь-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якою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ознакою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або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принципом.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Ієрархічні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Довідники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означає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що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чим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вище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в списку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знаходиться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елемент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тим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вище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та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лівіше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на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формі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він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буде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розташовуватися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Розрізняються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кілька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типів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ієрархій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ієрархія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груп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елементів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елемент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довідника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який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представляє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групу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батько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для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всіх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елементів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груп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що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входять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цю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56071A">
        <w:rPr>
          <w:color w:val="000000"/>
          <w:sz w:val="28"/>
          <w:szCs w:val="28"/>
          <w:shd w:val="clear" w:color="auto" w:fill="FFFFFF"/>
        </w:rPr>
        <w:t>групу;Ієрархія</w:t>
      </w:r>
      <w:proofErr w:type="spellEnd"/>
      <w:proofErr w:type="gram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елементів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батьком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є не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група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елементів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довідника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безпосередньо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сам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елемент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. «Родитель» -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група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номенклатури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до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якої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відноситься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даний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елемент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>.</w:t>
      </w:r>
      <w:r w:rsidRPr="0056071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56071A" w:rsidRPr="0056071A" w:rsidRDefault="0056071A" w:rsidP="0056071A">
      <w:pPr>
        <w:pStyle w:val="ac"/>
        <w:numPr>
          <w:ilvl w:val="0"/>
          <w:numId w:val="13"/>
        </w:num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56071A">
        <w:rPr>
          <w:b/>
          <w:color w:val="000000"/>
          <w:sz w:val="28"/>
          <w:szCs w:val="28"/>
          <w:shd w:val="clear" w:color="auto" w:fill="FFFFFF"/>
        </w:rPr>
        <w:t xml:space="preserve">Як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створити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Довідник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описати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його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структуру?</w:t>
      </w:r>
      <w:r w:rsidRPr="0056071A">
        <w:rPr>
          <w:rStyle w:val="apple-converted-space"/>
          <w:b/>
          <w:color w:val="000000"/>
          <w:sz w:val="28"/>
          <w:szCs w:val="28"/>
          <w:shd w:val="clear" w:color="auto" w:fill="FFFFFF"/>
        </w:rPr>
        <w:t> </w:t>
      </w:r>
      <w:r w:rsidRPr="0056071A">
        <w:rPr>
          <w:b/>
          <w:color w:val="000000"/>
          <w:sz w:val="28"/>
          <w:szCs w:val="28"/>
        </w:rPr>
        <w:br/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Створити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новий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довідник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- структура - на вкладках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ієрархія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дані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>.</w:t>
      </w:r>
      <w:r w:rsidRPr="0056071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FF7115" w:rsidRPr="0056071A" w:rsidRDefault="0056071A" w:rsidP="0056071A">
      <w:pPr>
        <w:pStyle w:val="ac"/>
        <w:numPr>
          <w:ilvl w:val="0"/>
          <w:numId w:val="13"/>
        </w:numPr>
        <w:spacing w:line="276" w:lineRule="auto"/>
        <w:rPr>
          <w:rStyle w:val="apple-converted-space"/>
          <w:color w:val="000000"/>
          <w:sz w:val="28"/>
          <w:szCs w:val="28"/>
          <w:shd w:val="clear" w:color="auto" w:fill="FFFFFF"/>
        </w:rPr>
      </w:pPr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r w:rsidRPr="0056071A">
        <w:rPr>
          <w:b/>
          <w:color w:val="000000"/>
          <w:sz w:val="28"/>
          <w:szCs w:val="28"/>
          <w:shd w:val="clear" w:color="auto" w:fill="FFFFFF"/>
        </w:rPr>
        <w:t xml:space="preserve">Як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добавити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нові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елементи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56071A">
        <w:rPr>
          <w:b/>
          <w:color w:val="000000"/>
          <w:sz w:val="28"/>
          <w:szCs w:val="28"/>
          <w:shd w:val="clear" w:color="auto" w:fill="FFFFFF"/>
        </w:rPr>
        <w:t>Довідник</w:t>
      </w:r>
      <w:proofErr w:type="spellEnd"/>
      <w:r w:rsidRPr="0056071A">
        <w:rPr>
          <w:b/>
          <w:color w:val="000000"/>
          <w:sz w:val="28"/>
          <w:szCs w:val="28"/>
          <w:shd w:val="clear" w:color="auto" w:fill="FFFFFF"/>
        </w:rPr>
        <w:t>?</w:t>
      </w:r>
      <w:r w:rsidRPr="0056071A">
        <w:rPr>
          <w:rStyle w:val="apple-converted-space"/>
          <w:b/>
          <w:color w:val="000000"/>
          <w:sz w:val="28"/>
          <w:szCs w:val="28"/>
          <w:shd w:val="clear" w:color="auto" w:fill="FFFFFF"/>
        </w:rPr>
        <w:t> </w:t>
      </w:r>
      <w:r w:rsidRPr="0056071A">
        <w:rPr>
          <w:b/>
          <w:color w:val="000000"/>
          <w:sz w:val="28"/>
          <w:szCs w:val="28"/>
        </w:rPr>
        <w:br/>
      </w:r>
      <w:r w:rsidRPr="0056071A">
        <w:rPr>
          <w:color w:val="000000"/>
          <w:sz w:val="28"/>
          <w:szCs w:val="28"/>
          <w:shd w:val="clear" w:color="auto" w:fill="FFFFFF"/>
        </w:rPr>
        <w:t xml:space="preserve">Через режим 1С:Предприятие. Переходимо у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потрібну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підсистему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обираємо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потрібний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довідник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і на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робочій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області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з’явиться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вікно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, на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якому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6071A">
        <w:rPr>
          <w:color w:val="000000"/>
          <w:sz w:val="28"/>
          <w:szCs w:val="28"/>
          <w:shd w:val="clear" w:color="auto" w:fill="FFFFFF"/>
        </w:rPr>
        <w:t>потрібно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56071A">
        <w:rPr>
          <w:color w:val="000000"/>
          <w:sz w:val="28"/>
          <w:szCs w:val="28"/>
          <w:shd w:val="clear" w:color="auto" w:fill="FFFFFF"/>
        </w:rPr>
        <w:t>натиснути</w:t>
      </w:r>
      <w:proofErr w:type="spellEnd"/>
      <w:r w:rsidRPr="0056071A">
        <w:rPr>
          <w:color w:val="000000"/>
          <w:sz w:val="28"/>
          <w:szCs w:val="28"/>
          <w:shd w:val="clear" w:color="auto" w:fill="FFFFFF"/>
        </w:rPr>
        <w:t xml:space="preserve"> .</w:t>
      </w:r>
      <w:proofErr w:type="gramEnd"/>
      <w:r w:rsidRPr="0056071A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</w:p>
    <w:p w:rsidR="0056071A" w:rsidRPr="0056071A" w:rsidRDefault="0056071A" w:rsidP="0056071A">
      <w:pPr>
        <w:pStyle w:val="ac"/>
        <w:spacing w:line="276" w:lineRule="auto"/>
        <w:ind w:left="644"/>
        <w:rPr>
          <w:sz w:val="28"/>
          <w:szCs w:val="28"/>
          <w:lang w:val="uk-UA"/>
        </w:rPr>
      </w:pPr>
    </w:p>
    <w:p w:rsidR="00EE4E09" w:rsidRPr="00A075AF" w:rsidRDefault="0082006B" w:rsidP="00EE4E09">
      <w:pPr>
        <w:spacing w:line="276" w:lineRule="auto"/>
        <w:jc w:val="both"/>
        <w:rPr>
          <w:sz w:val="28"/>
          <w:szCs w:val="28"/>
          <w:lang w:val="uk-UA"/>
        </w:rPr>
      </w:pPr>
      <w:r w:rsidRPr="00172FA5">
        <w:rPr>
          <w:b/>
          <w:sz w:val="28"/>
          <w:szCs w:val="28"/>
          <w:lang w:val="uk-UA"/>
        </w:rPr>
        <w:t xml:space="preserve">Висновок: </w:t>
      </w:r>
      <w:r w:rsidR="00EE4E09">
        <w:rPr>
          <w:sz w:val="28"/>
          <w:szCs w:val="28"/>
          <w:lang w:val="uk-UA"/>
        </w:rPr>
        <w:t>на цій лабораторній роботі я ознайомився з об’єктом конфігурації Підсистема 1С:Підприємство 8</w:t>
      </w:r>
      <w:r w:rsidR="00EE4E09" w:rsidRPr="00A075AF">
        <w:rPr>
          <w:sz w:val="28"/>
          <w:szCs w:val="28"/>
          <w:lang w:val="uk-UA"/>
        </w:rPr>
        <w:t>.</w:t>
      </w:r>
      <w:r w:rsidR="00EE4E09">
        <w:rPr>
          <w:sz w:val="28"/>
          <w:szCs w:val="28"/>
          <w:lang w:val="uk-UA"/>
        </w:rPr>
        <w:t xml:space="preserve">2. Навчився створювати декілька підсистем, налаштовувати їх зовнішній вигляд і порядок їх слідування в інтерфейсі </w:t>
      </w:r>
      <w:r w:rsidR="00EE4E09">
        <w:rPr>
          <w:sz w:val="28"/>
          <w:szCs w:val="28"/>
          <w:lang w:val="uk-UA"/>
        </w:rPr>
        <w:lastRenderedPageBreak/>
        <w:t>прикладного рішення. Ознайомився та навчився заповнювати довідники різного типу, що містяться у програмі.</w:t>
      </w:r>
    </w:p>
    <w:p w:rsidR="0082006B" w:rsidRPr="00172FA5" w:rsidRDefault="0082006B" w:rsidP="00BD65F9">
      <w:pPr>
        <w:autoSpaceDE w:val="0"/>
        <w:autoSpaceDN w:val="0"/>
        <w:adjustRightInd w:val="0"/>
        <w:spacing w:line="276" w:lineRule="auto"/>
        <w:ind w:firstLine="284"/>
        <w:jc w:val="both"/>
        <w:rPr>
          <w:sz w:val="28"/>
          <w:szCs w:val="28"/>
        </w:rPr>
      </w:pPr>
    </w:p>
    <w:sectPr w:rsidR="0082006B" w:rsidRPr="00172FA5" w:rsidSect="007E45A4">
      <w:headerReference w:type="default" r:id="rId18"/>
      <w:type w:val="continuous"/>
      <w:pgSz w:w="11906" w:h="16838"/>
      <w:pgMar w:top="539" w:right="850" w:bottom="179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351B" w:rsidRDefault="0061351B">
      <w:r>
        <w:separator/>
      </w:r>
    </w:p>
  </w:endnote>
  <w:endnote w:type="continuationSeparator" w:id="0">
    <w:p w:rsidR="0061351B" w:rsidRDefault="006135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351B" w:rsidRDefault="0061351B">
      <w:r>
        <w:separator/>
      </w:r>
    </w:p>
  </w:footnote>
  <w:footnote w:type="continuationSeparator" w:id="0">
    <w:p w:rsidR="0061351B" w:rsidRDefault="006135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006B" w:rsidRDefault="00242C3B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-228600</wp:posOffset>
              </wp:positionH>
              <wp:positionV relativeFrom="paragraph">
                <wp:posOffset>-221615</wp:posOffset>
              </wp:positionV>
              <wp:extent cx="6595110" cy="9932035"/>
              <wp:effectExtent l="19050" t="19050" r="15240" b="12065"/>
              <wp:wrapNone/>
              <wp:docPr id="1" name="Group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5110" cy="9932035"/>
                        <a:chOff x="1057" y="359"/>
                        <a:chExt cx="10386" cy="15641"/>
                      </a:xfrm>
                    </wpg:grpSpPr>
                    <wpg:grpSp>
                      <wpg:cNvPr id="2" name="Group 161"/>
                      <wpg:cNvGrpSpPr>
                        <a:grpSpLocks/>
                      </wpg:cNvGrpSpPr>
                      <wpg:grpSpPr bwMode="auto">
                        <a:xfrm>
                          <a:off x="1057" y="359"/>
                          <a:ext cx="10386" cy="15623"/>
                          <a:chOff x="1152" y="399"/>
                          <a:chExt cx="10386" cy="16043"/>
                        </a:xfrm>
                      </wpg:grpSpPr>
                      <wpg:grpSp>
                        <wpg:cNvPr id="3" name="Group 162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4" name="Rectangle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Line 164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165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66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67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168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69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70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71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72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73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74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175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176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8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006B" w:rsidRDefault="0082006B" w:rsidP="00C1627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006B" w:rsidRDefault="0082006B" w:rsidP="00C1627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006B" w:rsidRDefault="0082006B" w:rsidP="00C1627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1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006B" w:rsidRDefault="0082006B" w:rsidP="00C1627F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:rsidR="0082006B" w:rsidRDefault="0082006B" w:rsidP="00C1627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2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006B" w:rsidRDefault="0082006B" w:rsidP="00C1627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2006B" w:rsidRDefault="0082006B" w:rsidP="00C1627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Вим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24" name="Text Box 186"/>
                      <wps:cNvSpPr txBox="1">
                        <a:spLocks noChangeArrowheads="1"/>
                      </wps:cNvSpPr>
                      <wps:spPr bwMode="auto">
                        <a:xfrm>
                          <a:off x="10867" y="15502"/>
                          <a:ext cx="576" cy="4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006B" w:rsidRPr="00262244" w:rsidRDefault="0082006B" w:rsidP="00262244">
                            <w:pPr>
                              <w:ind w:right="-124" w:hanging="142"/>
                              <w:jc w:val="center"/>
                              <w:rPr>
                                <w:sz w:val="56"/>
                              </w:rPr>
                            </w:pPr>
                            <w:r w:rsidRPr="00262244">
                              <w:rPr>
                                <w:sz w:val="28"/>
                              </w:rPr>
                              <w:fldChar w:fldCharType="begin"/>
                            </w:r>
                            <w:r w:rsidRPr="00262244">
                              <w:rPr>
                                <w:sz w:val="28"/>
                              </w:rPr>
                              <w:instrText>PAGE   \* MERGEFORMAT</w:instrText>
                            </w:r>
                            <w:r w:rsidRPr="00262244">
                              <w:rPr>
                                <w:sz w:val="28"/>
                              </w:rPr>
                              <w:fldChar w:fldCharType="separate"/>
                            </w:r>
                            <w:r w:rsidR="003759C1">
                              <w:rPr>
                                <w:noProof/>
                                <w:sz w:val="28"/>
                              </w:rPr>
                              <w:t>9</w:t>
                            </w:r>
                            <w:r w:rsidRPr="00262244">
                              <w:rPr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89" o:spid="_x0000_s1026" style="position:absolute;margin-left:-18pt;margin-top:-17.45pt;width:519.3pt;height:782.05pt;z-index:251660288" coordorigin="1057,359" coordsize="10386,15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">
              <v:group id="Group 161" o:spid="_x0000_s1027" style="position:absolute;left:1057;top:359;width:10386;height:15623" coordorigin="1152,399" coordsize="10386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162" o:spid="_x0000_s1028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163" o:spid="_x0000_s1029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" strokeweight="2.25pt"/>
                  <v:line id="Line 164" o:spid="_x0000_s1030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    <v:line id="Line 165" o:spid="_x0000_s1031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  <v:line id="Line 166" o:spid="_x0000_s1032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  <v:line id="Line 167" o:spid="_x0000_s1033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  <v:line id="Line 168" o:spid="_x0000_s1034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  <v:line id="Line 169" o:spid="_x0000_s1035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QuI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+jlFxlAL/8AAAD//wMAUEsBAi0AFAAGAAgAAAAhANvh9svuAAAAhQEAABMAAAAAAAAA&#10;AAAAAAAAAAAAAFtDb250ZW50X1R5cGVzXS54bWxQSwECLQAUAAYACAAAACEAWvQsW78AAAAVAQAA&#10;CwAAAAAAAAAAAAAAAAAfAQAAX3JlbHMvLnJlbHNQSwECLQAUAAYACAAAACEAuyELiMYAAADbAAAA&#10;DwAAAAAAAAAAAAAAAAAHAgAAZHJzL2Rvd25yZXYueG1sUEsFBgAAAAADAAMAtwAAAPoCAAAAAA==&#10;"/>
                  <v:line id="Line 170" o:spid="_x0000_s1036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  <v:line id="Line 171" o:spid="_x0000_s1037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"/>
                  <v:line id="Line 172" o:spid="_x0000_s1038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"/>
                  <v:line id="Line 173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  <v:line id="Line 174" o:spid="_x0000_s1040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    <v:line id="Line 175" o:spid="_x0000_s1041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    <v:line id="Line 176" o:spid="_x0000_s1042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P8xAAAANs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De4/xIPkLMbAAAA//8DAFBLAQItABQABgAIAAAAIQDb4fbL7gAAAIUBAAATAAAAAAAAAAAA&#10;AAAAAAAAAABbQ29udGVudF9UeXBlc10ueG1sUEsBAi0AFAAGAAgAAAAhAFr0LFu/AAAAFQEAAAsA&#10;AAAAAAAAAAAAAAAAHwEAAF9yZWxzLy5yZWxzUEsBAi0AFAAGAAgAAAAhADTIk/zEAAAA2wAAAA8A&#10;AAAAAAAAAAAAAAAABwIAAGRycy9kb3ducmV2LnhtbFBLBQYAAAAAAwADALcAAAD4AgAAAAA=&#10;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7" o:spid="_x0000_s1043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" stroked="f">
                  <v:fill opacity="32896f"/>
                  <v:textbox inset="0,0,0,0">
                    <w:txbxContent>
                      <w:p w:rsidR="0082006B" w:rsidRDefault="0082006B" w:rsidP="00C1627F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178" o:spid="_x0000_s1044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" stroked="f">
                  <v:fill opacity="32896f"/>
                  <v:textbox inset="0,0,0,0">
                    <w:txbxContent>
                      <w:p w:rsidR="0082006B" w:rsidRDefault="0082006B" w:rsidP="00C1627F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179" o:spid="_x0000_s1045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" stroked="f">
                  <v:fill opacity="32896f"/>
                  <v:textbox inset=".5mm,0,.5mm,.3mm">
                    <w:txbxContent>
                      <w:p w:rsidR="0082006B" w:rsidRDefault="0082006B" w:rsidP="00C1627F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Підпис</w:t>
                        </w:r>
                        <w:proofErr w:type="spellEnd"/>
                      </w:p>
                    </w:txbxContent>
                  </v:textbox>
                </v:shape>
                <v:shape id="Text Box 180" o:spid="_x0000_s1046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" stroked="f">
                  <v:fill opacity="32896f"/>
                  <v:textbox inset=".5mm,0,.5mm,.3mm">
                    <w:txbxContent>
                      <w:p w:rsidR="0082006B" w:rsidRDefault="0082006B" w:rsidP="00C1627F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:rsidR="0082006B" w:rsidRDefault="0082006B" w:rsidP="00C1627F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181" o:spid="_x0000_s1047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" stroked="f">
                  <v:fill opacity="32896f"/>
                  <v:textbox inset="0,0,0,0">
                    <w:txbxContent>
                      <w:p w:rsidR="0082006B" w:rsidRDefault="0082006B" w:rsidP="00C1627F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182" o:spid="_x0000_s1048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" stroked="f">
                  <v:fill opacity="32896f"/>
                  <v:textbox inset="0,0,0,0">
                    <w:txbxContent>
                      <w:p w:rsidR="0082006B" w:rsidRDefault="0082006B" w:rsidP="00C1627F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Вим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</v:group>
              <v:shape id="Text Box 186" o:spid="_x0000_s1049" type="#_x0000_t202" style="position:absolute;left:10867;top:15502;width:576;height: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<v:textbox>
                  <w:txbxContent>
                    <w:p w:rsidR="0082006B" w:rsidRPr="00262244" w:rsidRDefault="0082006B" w:rsidP="00262244">
                      <w:pPr>
                        <w:ind w:right="-124" w:hanging="142"/>
                        <w:jc w:val="center"/>
                        <w:rPr>
                          <w:sz w:val="56"/>
                        </w:rPr>
                      </w:pPr>
                      <w:r w:rsidRPr="00262244">
                        <w:rPr>
                          <w:sz w:val="28"/>
                        </w:rPr>
                        <w:fldChar w:fldCharType="begin"/>
                      </w:r>
                      <w:r w:rsidRPr="00262244">
                        <w:rPr>
                          <w:sz w:val="28"/>
                        </w:rPr>
                        <w:instrText>PAGE   \* MERGEFORMAT</w:instrText>
                      </w:r>
                      <w:r w:rsidRPr="00262244">
                        <w:rPr>
                          <w:sz w:val="28"/>
                        </w:rPr>
                        <w:fldChar w:fldCharType="separate"/>
                      </w:r>
                      <w:r w:rsidR="003759C1">
                        <w:rPr>
                          <w:noProof/>
                          <w:sz w:val="28"/>
                        </w:rPr>
                        <w:t>9</w:t>
                      </w:r>
                      <w:r w:rsidRPr="00262244">
                        <w:rPr>
                          <w:sz w:val="28"/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865B2"/>
    <w:multiLevelType w:val="hybridMultilevel"/>
    <w:tmpl w:val="7652820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E5A48"/>
    <w:multiLevelType w:val="multilevel"/>
    <w:tmpl w:val="958E1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 w15:restartNumberingAfterBreak="0">
    <w:nsid w:val="20C67964"/>
    <w:multiLevelType w:val="hybridMultilevel"/>
    <w:tmpl w:val="7D06E4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A7E53"/>
    <w:multiLevelType w:val="hybridMultilevel"/>
    <w:tmpl w:val="D0EED8F2"/>
    <w:lvl w:ilvl="0" w:tplc="80D85B08">
      <w:start w:val="1"/>
      <w:numFmt w:val="decimal"/>
      <w:lvlText w:val="%1."/>
      <w:lvlJc w:val="left"/>
      <w:pPr>
        <w:ind w:left="644" w:hanging="360"/>
      </w:pPr>
      <w:rPr>
        <w:rFonts w:ascii="Arial" w:hAnsi="Arial" w:cs="Arial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1500A96"/>
    <w:multiLevelType w:val="hybridMultilevel"/>
    <w:tmpl w:val="B56C943A"/>
    <w:lvl w:ilvl="0" w:tplc="0419000F">
      <w:start w:val="1"/>
      <w:numFmt w:val="decimal"/>
      <w:lvlText w:val="%1."/>
      <w:lvlJc w:val="left"/>
      <w:pPr>
        <w:ind w:left="100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5" w15:restartNumberingAfterBreak="0">
    <w:nsid w:val="373D6893"/>
    <w:multiLevelType w:val="hybridMultilevel"/>
    <w:tmpl w:val="5CB89C10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3D1504F1"/>
    <w:multiLevelType w:val="hybridMultilevel"/>
    <w:tmpl w:val="98B2538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9D7E49"/>
    <w:multiLevelType w:val="hybridMultilevel"/>
    <w:tmpl w:val="A406F6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58B565AE"/>
    <w:multiLevelType w:val="hybridMultilevel"/>
    <w:tmpl w:val="7AB63572"/>
    <w:lvl w:ilvl="0" w:tplc="E83A8D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5A367FE4"/>
    <w:multiLevelType w:val="hybridMultilevel"/>
    <w:tmpl w:val="B242351A"/>
    <w:lvl w:ilvl="0" w:tplc="815C07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BB71AA"/>
    <w:multiLevelType w:val="hybridMultilevel"/>
    <w:tmpl w:val="93E8A1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64EF60B1"/>
    <w:multiLevelType w:val="hybridMultilevel"/>
    <w:tmpl w:val="C394817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2D4212"/>
    <w:multiLevelType w:val="hybridMultilevel"/>
    <w:tmpl w:val="615CA0B0"/>
    <w:lvl w:ilvl="0" w:tplc="C9EE3A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2"/>
  </w:num>
  <w:num w:numId="2">
    <w:abstractNumId w:val="7"/>
  </w:num>
  <w:num w:numId="3">
    <w:abstractNumId w:val="8"/>
  </w:num>
  <w:num w:numId="4">
    <w:abstractNumId w:val="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0"/>
  </w:num>
  <w:num w:numId="7">
    <w:abstractNumId w:val="2"/>
  </w:num>
  <w:num w:numId="8">
    <w:abstractNumId w:val="0"/>
  </w:num>
  <w:num w:numId="9">
    <w:abstractNumId w:val="6"/>
  </w:num>
  <w:num w:numId="10">
    <w:abstractNumId w:val="11"/>
  </w:num>
  <w:num w:numId="11">
    <w:abstractNumId w:val="9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CBC"/>
    <w:rsid w:val="00000B93"/>
    <w:rsid w:val="000123E0"/>
    <w:rsid w:val="00070DD4"/>
    <w:rsid w:val="000826A8"/>
    <w:rsid w:val="00097BCE"/>
    <w:rsid w:val="000D1CB0"/>
    <w:rsid w:val="000F5B01"/>
    <w:rsid w:val="00106223"/>
    <w:rsid w:val="00113AA8"/>
    <w:rsid w:val="00120F4A"/>
    <w:rsid w:val="00152724"/>
    <w:rsid w:val="00152C32"/>
    <w:rsid w:val="00154AE6"/>
    <w:rsid w:val="00172FA5"/>
    <w:rsid w:val="00177019"/>
    <w:rsid w:val="001C69FD"/>
    <w:rsid w:val="00242C3B"/>
    <w:rsid w:val="0024466E"/>
    <w:rsid w:val="0024615C"/>
    <w:rsid w:val="00253A8E"/>
    <w:rsid w:val="00262244"/>
    <w:rsid w:val="002931E3"/>
    <w:rsid w:val="00294296"/>
    <w:rsid w:val="002B0642"/>
    <w:rsid w:val="002B11D7"/>
    <w:rsid w:val="002B4FD3"/>
    <w:rsid w:val="002D0CCB"/>
    <w:rsid w:val="002D4303"/>
    <w:rsid w:val="002F5CBB"/>
    <w:rsid w:val="003111F9"/>
    <w:rsid w:val="00353F9B"/>
    <w:rsid w:val="00357D75"/>
    <w:rsid w:val="003759C1"/>
    <w:rsid w:val="003B1E6C"/>
    <w:rsid w:val="003B4434"/>
    <w:rsid w:val="003B73F1"/>
    <w:rsid w:val="003C21B8"/>
    <w:rsid w:val="003E5A82"/>
    <w:rsid w:val="0041676B"/>
    <w:rsid w:val="00441596"/>
    <w:rsid w:val="004A5C5F"/>
    <w:rsid w:val="004B018C"/>
    <w:rsid w:val="004C1D4F"/>
    <w:rsid w:val="0052190A"/>
    <w:rsid w:val="00522000"/>
    <w:rsid w:val="00552CBC"/>
    <w:rsid w:val="0056071A"/>
    <w:rsid w:val="0058411F"/>
    <w:rsid w:val="005E283B"/>
    <w:rsid w:val="005F7317"/>
    <w:rsid w:val="0061351B"/>
    <w:rsid w:val="00633F6B"/>
    <w:rsid w:val="00642BE2"/>
    <w:rsid w:val="006470C3"/>
    <w:rsid w:val="00657B1B"/>
    <w:rsid w:val="00684FFF"/>
    <w:rsid w:val="00686641"/>
    <w:rsid w:val="006A5767"/>
    <w:rsid w:val="006A5D33"/>
    <w:rsid w:val="006B0A85"/>
    <w:rsid w:val="006B6C81"/>
    <w:rsid w:val="006E2F87"/>
    <w:rsid w:val="0072351B"/>
    <w:rsid w:val="00730A90"/>
    <w:rsid w:val="00733C5D"/>
    <w:rsid w:val="00745633"/>
    <w:rsid w:val="00757F4E"/>
    <w:rsid w:val="00774214"/>
    <w:rsid w:val="00793CE5"/>
    <w:rsid w:val="007C039D"/>
    <w:rsid w:val="007D4116"/>
    <w:rsid w:val="007D6A41"/>
    <w:rsid w:val="007E45A4"/>
    <w:rsid w:val="007F74E7"/>
    <w:rsid w:val="00801E5D"/>
    <w:rsid w:val="00810776"/>
    <w:rsid w:val="0082006B"/>
    <w:rsid w:val="00866BBA"/>
    <w:rsid w:val="0088193D"/>
    <w:rsid w:val="008962CD"/>
    <w:rsid w:val="008A2A29"/>
    <w:rsid w:val="008B270C"/>
    <w:rsid w:val="008B45AD"/>
    <w:rsid w:val="008C74D9"/>
    <w:rsid w:val="008C7F0D"/>
    <w:rsid w:val="008E3892"/>
    <w:rsid w:val="00901F1E"/>
    <w:rsid w:val="00971237"/>
    <w:rsid w:val="00981F2C"/>
    <w:rsid w:val="00993020"/>
    <w:rsid w:val="009A5A43"/>
    <w:rsid w:val="009C4AFB"/>
    <w:rsid w:val="009C67A2"/>
    <w:rsid w:val="009D259B"/>
    <w:rsid w:val="009E2083"/>
    <w:rsid w:val="009F3826"/>
    <w:rsid w:val="00A05F9D"/>
    <w:rsid w:val="00A075AF"/>
    <w:rsid w:val="00A13A5A"/>
    <w:rsid w:val="00A21FC0"/>
    <w:rsid w:val="00A27BD7"/>
    <w:rsid w:val="00A431F0"/>
    <w:rsid w:val="00A61E34"/>
    <w:rsid w:val="00A635F2"/>
    <w:rsid w:val="00AA46F2"/>
    <w:rsid w:val="00AE0805"/>
    <w:rsid w:val="00AE090B"/>
    <w:rsid w:val="00AF7438"/>
    <w:rsid w:val="00B06CCA"/>
    <w:rsid w:val="00B22287"/>
    <w:rsid w:val="00B2370E"/>
    <w:rsid w:val="00B4322E"/>
    <w:rsid w:val="00B466F8"/>
    <w:rsid w:val="00B66F59"/>
    <w:rsid w:val="00B716EB"/>
    <w:rsid w:val="00BA0BD5"/>
    <w:rsid w:val="00BD65F9"/>
    <w:rsid w:val="00C10CC3"/>
    <w:rsid w:val="00C1627F"/>
    <w:rsid w:val="00C30F56"/>
    <w:rsid w:val="00C544EB"/>
    <w:rsid w:val="00C552D8"/>
    <w:rsid w:val="00C57700"/>
    <w:rsid w:val="00C748FB"/>
    <w:rsid w:val="00CB192F"/>
    <w:rsid w:val="00CD3830"/>
    <w:rsid w:val="00CE0588"/>
    <w:rsid w:val="00CF2446"/>
    <w:rsid w:val="00D02C31"/>
    <w:rsid w:val="00D3160A"/>
    <w:rsid w:val="00D53CCB"/>
    <w:rsid w:val="00D63FEA"/>
    <w:rsid w:val="00D74EAA"/>
    <w:rsid w:val="00D80AD5"/>
    <w:rsid w:val="00DB69F9"/>
    <w:rsid w:val="00DC7176"/>
    <w:rsid w:val="00DD594A"/>
    <w:rsid w:val="00DD6B7D"/>
    <w:rsid w:val="00DE2973"/>
    <w:rsid w:val="00DE7FC7"/>
    <w:rsid w:val="00DF0B69"/>
    <w:rsid w:val="00DF69E9"/>
    <w:rsid w:val="00E140C6"/>
    <w:rsid w:val="00E253AB"/>
    <w:rsid w:val="00E70318"/>
    <w:rsid w:val="00EE4E09"/>
    <w:rsid w:val="00EE6F6C"/>
    <w:rsid w:val="00F23AEE"/>
    <w:rsid w:val="00F262E8"/>
    <w:rsid w:val="00F26DED"/>
    <w:rsid w:val="00F31250"/>
    <w:rsid w:val="00F5257B"/>
    <w:rsid w:val="00F84E21"/>
    <w:rsid w:val="00F97D4B"/>
    <w:rsid w:val="00F97DEF"/>
    <w:rsid w:val="00FA3C97"/>
    <w:rsid w:val="00FF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36AB2C2"/>
  <w15:docId w15:val="{7F3D6EF9-7564-43F4-A5E4-5DF655FA3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 w:unhideWhenUsed="1"/>
    <w:lsdException w:name="toc 2" w:locked="1" w:uiPriority="0" w:unhideWhenUsed="1"/>
    <w:lsdException w:name="toc 3" w:locked="1" w:uiPriority="0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locked="1" w:uiPriority="0"/>
    <w:lsdException w:name="List 2" w:semiHidden="1" w:unhideWhenUsed="1"/>
    <w:lsdException w:name="List 3" w:semiHidden="1" w:unhideWhenUsed="1"/>
    <w:lsdException w:name="List 4" w:locked="1" w:uiPriority="0"/>
    <w:lsdException w:name="List 5" w:locked="1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locked="1" w:uiPriority="0"/>
    <w:lsdException w:name="Date" w:locked="1" w:uiPriority="0"/>
    <w:lsdException w:name="Body Text First Indent" w:locked="1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2CBC"/>
    <w:rPr>
      <w:sz w:val="24"/>
      <w:szCs w:val="20"/>
      <w:lang w:eastAsia="uk-UA"/>
    </w:rPr>
  </w:style>
  <w:style w:type="paragraph" w:styleId="1">
    <w:name w:val="heading 1"/>
    <w:basedOn w:val="a"/>
    <w:next w:val="a"/>
    <w:link w:val="10"/>
    <w:uiPriority w:val="99"/>
    <w:qFormat/>
    <w:rsid w:val="00C1627F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C1627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C1627F"/>
    <w:pPr>
      <w:keepNext/>
      <w:jc w:val="center"/>
      <w:outlineLvl w:val="4"/>
    </w:pPr>
    <w:rPr>
      <w:spacing w:val="112"/>
      <w:sz w:val="6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Pr>
      <w:rFonts w:ascii="Cambria" w:hAnsi="Cambria" w:cs="Times New Roman"/>
      <w:b/>
      <w:bCs/>
      <w:kern w:val="32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9"/>
    <w:semiHidden/>
    <w:locked/>
    <w:rPr>
      <w:rFonts w:ascii="Cambria" w:hAnsi="Cambria" w:cs="Times New Roman"/>
      <w:b/>
      <w:bCs/>
      <w:i/>
      <w:iCs/>
      <w:sz w:val="28"/>
      <w:szCs w:val="28"/>
      <w:lang w:eastAsia="uk-UA"/>
    </w:rPr>
  </w:style>
  <w:style w:type="character" w:customStyle="1" w:styleId="50">
    <w:name w:val="Заголовок 5 Знак"/>
    <w:basedOn w:val="a0"/>
    <w:link w:val="5"/>
    <w:uiPriority w:val="99"/>
    <w:semiHidden/>
    <w:locked/>
    <w:rPr>
      <w:rFonts w:ascii="Calibri" w:hAnsi="Calibri" w:cs="Times New Roman"/>
      <w:b/>
      <w:bCs/>
      <w:i/>
      <w:iCs/>
      <w:sz w:val="26"/>
      <w:szCs w:val="26"/>
      <w:lang w:eastAsia="uk-UA"/>
    </w:rPr>
  </w:style>
  <w:style w:type="paragraph" w:styleId="a3">
    <w:name w:val="header"/>
    <w:basedOn w:val="a"/>
    <w:link w:val="a4"/>
    <w:uiPriority w:val="99"/>
    <w:rsid w:val="00C1627F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locked/>
    <w:rPr>
      <w:rFonts w:cs="Times New Roman"/>
      <w:sz w:val="20"/>
      <w:szCs w:val="20"/>
      <w:lang w:eastAsia="uk-UA"/>
    </w:rPr>
  </w:style>
  <w:style w:type="paragraph" w:styleId="a5">
    <w:name w:val="footer"/>
    <w:basedOn w:val="a"/>
    <w:link w:val="a6"/>
    <w:uiPriority w:val="99"/>
    <w:rsid w:val="00C1627F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locked/>
    <w:rPr>
      <w:rFonts w:cs="Times New Roman"/>
      <w:sz w:val="20"/>
      <w:szCs w:val="20"/>
      <w:lang w:eastAsia="uk-UA"/>
    </w:rPr>
  </w:style>
  <w:style w:type="paragraph" w:styleId="a7">
    <w:name w:val="Plain Text"/>
    <w:basedOn w:val="a"/>
    <w:link w:val="a8"/>
    <w:uiPriority w:val="99"/>
    <w:rsid w:val="00C1627F"/>
    <w:rPr>
      <w:rFonts w:ascii="Courier New" w:hAnsi="Courier New" w:cs="Courier New"/>
      <w:sz w:val="20"/>
    </w:rPr>
  </w:style>
  <w:style w:type="character" w:customStyle="1" w:styleId="a8">
    <w:name w:val="Текст Знак"/>
    <w:basedOn w:val="a0"/>
    <w:link w:val="a7"/>
    <w:uiPriority w:val="99"/>
    <w:semiHidden/>
    <w:locked/>
    <w:rPr>
      <w:rFonts w:ascii="Courier New" w:hAnsi="Courier New" w:cs="Courier New"/>
      <w:sz w:val="20"/>
      <w:szCs w:val="20"/>
      <w:lang w:eastAsia="uk-UA"/>
    </w:rPr>
  </w:style>
  <w:style w:type="character" w:styleId="a9">
    <w:name w:val="page number"/>
    <w:basedOn w:val="a0"/>
    <w:uiPriority w:val="99"/>
    <w:rsid w:val="0024615C"/>
    <w:rPr>
      <w:rFonts w:cs="Times New Roman"/>
    </w:rPr>
  </w:style>
  <w:style w:type="paragraph" w:styleId="aa">
    <w:name w:val="Balloon Text"/>
    <w:basedOn w:val="a"/>
    <w:link w:val="ab"/>
    <w:uiPriority w:val="99"/>
    <w:rsid w:val="0058411F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locked/>
    <w:rsid w:val="0058411F"/>
    <w:rPr>
      <w:rFonts w:ascii="Tahoma" w:hAnsi="Tahoma" w:cs="Tahoma"/>
      <w:sz w:val="16"/>
      <w:szCs w:val="16"/>
      <w:lang w:eastAsia="uk-UA"/>
    </w:rPr>
  </w:style>
  <w:style w:type="paragraph" w:styleId="ac">
    <w:name w:val="List Paragraph"/>
    <w:basedOn w:val="a"/>
    <w:uiPriority w:val="99"/>
    <w:qFormat/>
    <w:rsid w:val="00253A8E"/>
    <w:pPr>
      <w:ind w:left="720"/>
      <w:contextualSpacing/>
    </w:pPr>
  </w:style>
  <w:style w:type="character" w:styleId="ad">
    <w:name w:val="Placeholder Text"/>
    <w:basedOn w:val="a0"/>
    <w:uiPriority w:val="99"/>
    <w:semiHidden/>
    <w:rsid w:val="00D80AD5"/>
    <w:rPr>
      <w:rFonts w:cs="Times New Roman"/>
      <w:color w:val="808080"/>
    </w:rPr>
  </w:style>
  <w:style w:type="character" w:customStyle="1" w:styleId="apple-converted-space">
    <w:name w:val="apple-converted-space"/>
    <w:basedOn w:val="a0"/>
    <w:rsid w:val="005607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53;&#1072;&#1074;&#1095;&#1072;&#1085;&#1085;&#1103;%203%20&#1082;&#1091;&#1088;&#1089;\&#1055;&#1088;&#1072;&#1082;&#1090;&#1080;&#1095;&#1085;&#1072;%20&#1088;&#1086;&#1073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Практична робота.dotx</Template>
  <TotalTime>96</TotalTime>
  <Pages>1</Pages>
  <Words>825</Words>
  <Characters>4706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Практична робота  №14</vt:lpstr>
    </vt:vector>
  </TitlesOfParts>
  <Company>Home</Company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Практична робота  №14</dc:title>
  <dc:creator>Oleg Novatskiy</dc:creator>
  <cp:lastModifiedBy>Smoker Nicoras</cp:lastModifiedBy>
  <cp:revision>12</cp:revision>
  <cp:lastPrinted>2015-04-17T06:42:00Z</cp:lastPrinted>
  <dcterms:created xsi:type="dcterms:W3CDTF">2017-02-27T00:06:00Z</dcterms:created>
  <dcterms:modified xsi:type="dcterms:W3CDTF">2017-02-27T09:06:00Z</dcterms:modified>
</cp:coreProperties>
</file>